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B0521" w:rsidRPr="007B0521" w:rsidRDefault="007B0521" w:rsidP="007B0521">
      <w:pPr>
        <w:pStyle w:val="reading"/>
        <w:shd w:val="clear" w:color="auto" w:fill="FFFFFF"/>
        <w:spacing w:before="120" w:beforeAutospacing="0" w:after="120" w:afterAutospacing="0" w:line="300" w:lineRule="atLeast"/>
        <w:ind w:left="300" w:right="300" w:firstLine="360"/>
        <w:rPr>
          <w:rFonts w:ascii="Book Antiqua" w:hAnsi="Book Antiqua" w:cs="Arial"/>
          <w:color w:val="000000"/>
        </w:rPr>
      </w:pPr>
      <w:bookmarkStart w:id="0" w:name="_GoBack"/>
      <w:bookmarkEnd w:id="0"/>
      <w:r w:rsidRPr="007B0521">
        <w:rPr>
          <w:rFonts w:ascii="Book Antiqua" w:hAnsi="Book Antiqua" w:cs="Arial"/>
          <w:color w:val="000000"/>
        </w:rPr>
        <w:t>Extract for CS P1, 2017</w:t>
      </w:r>
    </w:p>
    <w:p w:rsidR="007B0521" w:rsidRPr="007B0521" w:rsidRDefault="007B0521" w:rsidP="007B0521">
      <w:pPr>
        <w:pStyle w:val="reading"/>
        <w:shd w:val="clear" w:color="auto" w:fill="FFFFFF"/>
        <w:spacing w:before="120" w:beforeAutospacing="0" w:after="120" w:afterAutospacing="0" w:line="300" w:lineRule="atLeast"/>
        <w:ind w:left="300" w:right="300" w:firstLine="360"/>
        <w:rPr>
          <w:rFonts w:ascii="Book Antiqua" w:hAnsi="Book Antiqua" w:cs="Arial"/>
          <w:color w:val="000000"/>
        </w:rPr>
      </w:pPr>
      <w:r w:rsidRPr="007B0521">
        <w:rPr>
          <w:rFonts w:ascii="Book Antiqua" w:hAnsi="Book Antiqua" w:cs="Arial"/>
          <w:color w:val="000000"/>
        </w:rPr>
        <w:t>Spring weather came on rather suddenly, the unsealing of buds that had long been swollen accomplishing itself in the space of one warm night. The rush of sap in the veins of the trees could almost be heard. The flowers of late April took up a position unseen, and looked as if they had been blooming a long while, though there had been no trace of them the day before yesterday; birds began not to mind getting wet. In-door people said they had heard the nightingale, to which out-door people replied contemptuously that they had heard him a fortnight before.</w:t>
      </w:r>
    </w:p>
    <w:p w:rsidR="00080454" w:rsidRPr="007B0521" w:rsidRDefault="007B0521" w:rsidP="007B0521">
      <w:pPr>
        <w:pStyle w:val="reading"/>
        <w:shd w:val="clear" w:color="auto" w:fill="FFFFFF"/>
        <w:spacing w:before="120" w:beforeAutospacing="0" w:after="120" w:afterAutospacing="0" w:line="300" w:lineRule="atLeast"/>
        <w:ind w:left="300" w:right="300" w:firstLine="360"/>
        <w:rPr>
          <w:rFonts w:ascii="Book Antiqua" w:hAnsi="Book Antiqua" w:cs="Arial"/>
          <w:color w:val="000000"/>
        </w:rPr>
      </w:pPr>
      <w:r w:rsidRPr="007B0521">
        <w:rPr>
          <w:rFonts w:ascii="Book Antiqua" w:hAnsi="Book Antiqua" w:cs="Arial"/>
          <w:color w:val="000000"/>
        </w:rPr>
        <w:t>The young doctor's practice being scarcely so large as a London surgeon's, he frequently walked in the wood. Indeed such practice as he had he did not follow up with the assiduity that would have been necessary for developing it to exceptional proportions. One day, book in hand, he walked in a part of the wood where the trees were mainly oaks. It was a calm afternoon, and there was everywhere around that sign of great undertakings on the part of vegetable nature which is apt to fill reflective human beings who are not undertaking much themselves with a sudden uneasiness at the contrast. He heard in the distance a curious sound, something like the quack of a duck, which, though it was common enough here about this time, was not common to him.</w:t>
      </w:r>
    </w:p>
    <w:p w:rsidR="007B0521" w:rsidRPr="007B0521" w:rsidRDefault="007B0521" w:rsidP="007B0521">
      <w:pPr>
        <w:pStyle w:val="reading"/>
        <w:shd w:val="clear" w:color="auto" w:fill="FFFFFF"/>
        <w:spacing w:before="120" w:beforeAutospacing="0" w:after="120" w:afterAutospacing="0" w:line="300" w:lineRule="atLeast"/>
        <w:ind w:left="300" w:right="300" w:firstLine="360"/>
        <w:rPr>
          <w:rFonts w:ascii="Book Antiqua" w:hAnsi="Book Antiqua" w:cs="Arial"/>
          <w:color w:val="000000"/>
        </w:rPr>
      </w:pPr>
    </w:p>
    <w:p w:rsidR="007B0521" w:rsidRPr="007B0521" w:rsidRDefault="007B0521" w:rsidP="007B0521">
      <w:pPr>
        <w:pStyle w:val="reading"/>
        <w:shd w:val="clear" w:color="auto" w:fill="FFFFFF"/>
        <w:spacing w:before="120" w:beforeAutospacing="0" w:after="120" w:afterAutospacing="0" w:line="300" w:lineRule="atLeast"/>
        <w:ind w:left="300" w:right="300" w:firstLine="360"/>
        <w:rPr>
          <w:rFonts w:ascii="Book Antiqua" w:hAnsi="Book Antiqua" w:cs="Arial"/>
          <w:color w:val="000000"/>
        </w:rPr>
      </w:pPr>
      <w:r w:rsidRPr="007B0521">
        <w:rPr>
          <w:rFonts w:ascii="Book Antiqua" w:hAnsi="Book Antiqua" w:cs="Arial"/>
          <w:color w:val="000000"/>
        </w:rPr>
        <w:t xml:space="preserve">Thomas Hardy </w:t>
      </w:r>
      <w:r w:rsidRPr="007B0521">
        <w:rPr>
          <w:rFonts w:ascii="Book Antiqua" w:hAnsi="Book Antiqua" w:cs="Arial"/>
          <w:b/>
          <w:i/>
          <w:color w:val="000000"/>
        </w:rPr>
        <w:t>The Woodlanders</w:t>
      </w:r>
      <w:r w:rsidRPr="007B0521">
        <w:rPr>
          <w:rFonts w:ascii="Book Antiqua" w:hAnsi="Book Antiqua" w:cs="Arial"/>
          <w:color w:val="000000"/>
        </w:rPr>
        <w:t xml:space="preserve"> Ch 19</w:t>
      </w:r>
    </w:p>
    <w:sectPr w:rsidR="007B0521" w:rsidRPr="007B0521" w:rsidSect="00DF65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altName w:val="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57"/>
  <w:attachedTemplate r:id="rId1"/>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B0521"/>
    <w:rsid w:val="00067FEE"/>
    <w:rsid w:val="00080454"/>
    <w:rsid w:val="00231F77"/>
    <w:rsid w:val="00264E8D"/>
    <w:rsid w:val="002E521E"/>
    <w:rsid w:val="004B17AA"/>
    <w:rsid w:val="00520CCD"/>
    <w:rsid w:val="00672ADC"/>
    <w:rsid w:val="007B0521"/>
    <w:rsid w:val="007C0B9E"/>
    <w:rsid w:val="008514AD"/>
    <w:rsid w:val="00982C00"/>
    <w:rsid w:val="00A4580B"/>
    <w:rsid w:val="00A70056"/>
    <w:rsid w:val="00C74919"/>
    <w:rsid w:val="00DD4E91"/>
    <w:rsid w:val="00DF650C"/>
    <w:rsid w:val="00F24A1D"/>
    <w:rsid w:val="00F73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ading">
    <w:name w:val="reading"/>
    <w:basedOn w:val="Normal"/>
    <w:rsid w:val="007B0521"/>
    <w:pPr>
      <w:spacing w:before="100" w:beforeAutospacing="1" w:after="100" w:afterAutospacing="1"/>
    </w:pPr>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ading">
    <w:name w:val="reading"/>
    <w:basedOn w:val="Normal"/>
    <w:rsid w:val="007B0521"/>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7512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brary\AppData\Local\Chemistry%20Add-in%20for%20Word\Chemistry%20Gallery\Chem4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olsStorage xmlns="urn:schemas-microsoft-com.VSTO2008Demos.ControlsStorage">
  <Controls>AAEAAAD/////AQAAAAAAAAAMAgAAAEVDaGVtNFdvcmQuQ29yZSwgVmVyc2lvbj0xLjUuMC4wLCBDdWx0dXJlPW5ldXRyYWwsIFB1YmxpY0tleVRva2VuPW51bGwHAQAAAAABAAAAAAAAAAQgQ2hlbTRXb3JkLkNvcmUuQ29udHJvbFByb3BlcnRpZXMCAAAACw==</Controls>
</ControlsStorage>
</file>

<file path=customXml/itemProps1.xml><?xml version="1.0" encoding="utf-8"?>
<ds:datastoreItem xmlns:ds="http://schemas.openxmlformats.org/officeDocument/2006/customXml" ds:itemID="{F90E7AF5-C2CC-413F-93EE-BF38B99A656F}">
  <ds:schemaRefs>
    <ds:schemaRef ds:uri="urn:schemas-microsoft-com.VSTO2008Demos.ControlsStorage"/>
  </ds:schemaRefs>
</ds:datastoreItem>
</file>

<file path=docProps/app.xml><?xml version="1.0" encoding="utf-8"?>
<Properties xmlns="http://schemas.openxmlformats.org/officeDocument/2006/extended-properties" xmlns:vt="http://schemas.openxmlformats.org/officeDocument/2006/docPropsVTypes">
  <Template>Chem4Word</Template>
  <TotalTime>0</TotalTime>
  <Pages>1</Pages>
  <Words>204</Words>
  <Characters>1168</Characters>
  <Application>Microsoft Office Word</Application>
  <DocSecurity>0</DocSecurity>
  <Lines>9</Lines>
  <Paragraphs>2</Paragraphs>
  <ScaleCrop>false</ScaleCrop>
  <Company/>
  <LinksUpToDate>false</LinksUpToDate>
  <CharactersWithSpaces>1370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Simone Teelucksingh-Birju</dc:creator>
  <cp:lastModifiedBy>lenovo1</cp:lastModifiedBy>
  <cp:revision>2</cp:revision>
  <dcterms:created xsi:type="dcterms:W3CDTF">2019-04-25T18:07:00Z</dcterms:created>
  <dcterms:modified xsi:type="dcterms:W3CDTF">2019-04-25T18:07:00Z</dcterms:modified>
</cp:coreProperties>
</file>